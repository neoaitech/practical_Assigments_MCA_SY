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"/>
        <w:spacing w:before="480" w:beforeAutospacing="0" w:after="120" w:afterAutospacing="0"/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C00000"/>
          <w:sz w:val="32"/>
          <w:szCs w:val="32"/>
          <w:u w:val="none"/>
          <w:lang w:val="en-GB"/>
        </w:rPr>
      </w:pP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C00000"/>
          <w:sz w:val="32"/>
          <w:szCs w:val="32"/>
          <w:u w:val="none"/>
          <w:lang w:val="en-GB"/>
        </w:rPr>
        <w:t>Name: Dnyaneshwar Shivaji Dhumale</w:t>
      </w:r>
      <w:bookmarkStart w:id="0" w:name="_GoBack"/>
      <w:bookmarkEnd w:id="0"/>
      <w:r>
        <w:br/>
      </w: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C00000"/>
          <w:sz w:val="32"/>
          <w:szCs w:val="32"/>
          <w:u w:val="none"/>
          <w:lang w:val="en-GB"/>
        </w:rPr>
        <w:t>Rollno: MCA2504061</w:t>
      </w:r>
    </w:p>
    <w:p>
      <w:pPr>
        <w:pStyle w:val="1"/>
        <w:spacing w:before="480" w:beforeAutospacing="0" w:after="120" w:afterAutospacing="0"/>
      </w:pP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46"/>
          <w:szCs w:val="46"/>
          <w:u w:val="none"/>
          <w:lang w:val="en-GB"/>
        </w:rPr>
        <w:t xml:space="preserve">Docker - Container Management </w:t>
      </w:r>
    </w:p>
    <w:p>
      <w:pPr>
        <w:pStyle w:val="1"/>
        <w:spacing w:before="480" w:beforeAutospacing="0" w:after="120" w:afterAutospacing="0"/>
      </w:pP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34"/>
          <w:szCs w:val="34"/>
          <w:u w:val="none"/>
          <w:lang w:val="en-GB"/>
        </w:rPr>
        <w:t xml:space="preserve"> Lab 2 : Docker Container Lifecycle and Management Using Nginx </w:t>
      </w:r>
    </w:p>
    <w:p>
      <w:pPr>
        <w:pStyle w:val="1"/>
        <w:spacing w:before="480" w:beforeAutospacing="0" w:after="120" w:afterAutospacing="0"/>
      </w:pP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34"/>
          <w:szCs w:val="34"/>
          <w:u w:val="none"/>
          <w:lang w:val="en-GB"/>
        </w:rPr>
        <w:t>Step 1: Check Docker Installation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–version</w:t>
      </w:r>
    </w:p>
    <w:p>
      <w:pPr>
        <w:spacing w:before="0" w:beforeAutospacing="0" w:after="0" w:afterAutospacing="0"/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</w:pPr>
    </w:p>
    <w:p>
      <w:pPr>
        <w:spacing w:before="0" w:beforeAutospacing="0" w:after="0" w:afterAutospacing="0"/>
      </w:pPr>
    </w:p>
    <w:p>
      <w:pPr>
        <w:pStyle w:val="3"/>
        <w:spacing w:before="280" w:beforeAutospacing="0" w:after="80" w:afterAutospacing="0"/>
      </w:pP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26"/>
          <w:szCs w:val="26"/>
          <w:u w:val="none"/>
          <w:lang w:val="en-GB"/>
        </w:rPr>
        <w:t>What is happening?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When you type: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--version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Docker checks whether the </w:t>
      </w: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CLI (Command Line Interface)</w:t>
      </w: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 is installed on your computer.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You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 │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 │ docker --version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 ▼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CLI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 │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 ▼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Displays Version</w:t>
      </w:r>
    </w:p>
    <w:p>
      <w:pPr>
        <w:spacing w:before="240" w:beforeAutospacing="0" w:after="240" w:afterAutospacing="0"/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Example Output </w:t>
      </w:r>
      <w:r>
        <w:tab/>
        <w:tab/>
        <w:tab/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Docker version 28.2.2, build 123456.     This command </w:t>
      </w: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does not contact Docker Hub or create anything</w:t>
      </w: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. It simply checks the Docker program installed on your machine.</w:t>
      </w:r>
    </w:p>
    <w:p>
      <w:pPr>
        <w:pStyle w:val="1"/>
      </w:pP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46"/>
          <w:szCs w:val="46"/>
          <w:u w:val="none"/>
          <w:lang w:val="en-GB"/>
        </w:rPr>
        <w:t>Step 2: Search for Nginx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search nginx</w:t>
      </w:r>
    </w:p>
    <w:p>
      <w:pPr>
        <w:spacing w:before="0" w:beforeAutospacing="0" w:after="0" w:afterAutospacing="0"/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</w:pPr>
    </w:p>
    <w:p>
      <w:pPr>
        <w:spacing w:before="0" w:beforeAutospacing="0" w:after="0" w:afterAutospacing="0"/>
      </w:pPr>
    </w:p>
    <w:p>
      <w:pPr>
        <w:pStyle w:val="3"/>
        <w:spacing w:before="280" w:beforeAutospacing="0" w:after="80" w:afterAutospacing="0"/>
      </w:pP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26"/>
          <w:szCs w:val="26"/>
          <w:u w:val="none"/>
          <w:lang w:val="en-GB"/>
        </w:rPr>
        <w:t>What happens?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Docker connects to </w:t>
      </w: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Hub</w:t>
      </w: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, which is the official online repository for Docker images.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Your Computer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      │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      │ Search "nginx"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      ▼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Hub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      │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      ▼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Returns Matching Images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Example Output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NAME                  DESCRIPTION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nginx                 Official build of Nginx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nginxinc/nginx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bitnami/nginx</w:t>
      </w:r>
    </w:p>
    <w:p/>
    <w:p>
      <w:pPr>
        <w:pStyle w:val="3"/>
        <w:spacing w:before="280" w:beforeAutospacing="0" w:after="80" w:afterAutospacing="0"/>
      </w:pP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26"/>
          <w:szCs w:val="26"/>
          <w:u w:val="none"/>
          <w:lang w:val="en-GB"/>
        </w:rPr>
        <w:t>Why?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images are stored online. Before downloading one, you can search for available images.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Think of Docker Hub like the </w:t>
      </w: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Google Play Store</w:t>
      </w: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 or </w:t>
      </w: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Apple App Store</w:t>
      </w: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, but instead of apps, it stores Docker images.</w:t>
      </w:r>
    </w:p>
    <w:p/>
    <w:p>
      <w:pPr>
        <w:pStyle w:val="1"/>
        <w:spacing w:before="480" w:beforeAutospacing="0" w:after="120" w:afterAutospacing="0"/>
      </w:pP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46"/>
          <w:szCs w:val="46"/>
          <w:u w:val="none"/>
          <w:lang w:val="en-GB"/>
        </w:rPr>
        <w:t>Step 3: Download Nginx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pull nginx</w:t>
      </w:r>
    </w:p>
    <w:p>
      <w:pPr>
        <w:spacing w:before="0" w:beforeAutospacing="0" w:after="0" w:afterAutospacing="0"/>
      </w:pPr>
    </w:p>
    <w:p>
      <w:pPr>
        <w:pStyle w:val="3"/>
        <w:spacing w:before="280" w:beforeAutospacing="0" w:after="80" w:afterAutospacing="0"/>
      </w:pP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26"/>
          <w:szCs w:val="26"/>
          <w:u w:val="none"/>
          <w:lang w:val="en-GB"/>
        </w:rPr>
        <w:t>What happens?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Docker downloads the </w:t>
      </w: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Nginx image</w:t>
      </w: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 from Docker Hub to your computer.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Hub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      │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      │ Download Image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      ▼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Your Computer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      │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      ▼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Stored in Docker Images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After downloading: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images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shows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REPOSITORY    TAG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nginx         latest</w:t>
      </w:r>
    </w:p>
    <w:p>
      <w:pPr>
        <w:pStyle w:val="3"/>
        <w:spacing w:before="280" w:beforeAutospacing="0" w:after="80" w:afterAutospacing="0"/>
      </w:pP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26"/>
          <w:szCs w:val="26"/>
          <w:u w:val="none"/>
          <w:lang w:val="en-GB"/>
        </w:rPr>
        <w:t>Important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At this point: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❌ No container exists.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Only the </w:t>
      </w: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image</w:t>
      </w: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 exists.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Think of it like: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Image = Software Installer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Container = Installed &amp; Running Software</w:t>
      </w:r>
    </w:p>
    <w:p>
      <w:pPr>
        <w:pStyle w:val="1"/>
        <w:spacing w:before="480" w:beforeAutospacing="0" w:after="120" w:afterAutospacing="0"/>
      </w:pP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46"/>
          <w:szCs w:val="46"/>
          <w:u w:val="none"/>
          <w:lang w:val="en-GB"/>
        </w:rPr>
        <w:t>Step 4: View Images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images</w:t>
      </w:r>
    </w:p>
    <w:p>
      <w:pPr>
        <w:spacing w:before="0" w:beforeAutospacing="0" w:after="0" w:afterAutospacing="0"/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</w:pPr>
    </w:p>
    <w:p>
      <w:pPr>
        <w:spacing w:before="0" w:beforeAutospacing="0" w:after="0" w:afterAutospacing="0"/>
      </w:pPr>
    </w:p>
    <w:p>
      <w:pPr>
        <w:pStyle w:val="3"/>
        <w:spacing w:before="280" w:beforeAutospacing="0" w:after="80" w:afterAutospacing="0"/>
      </w:pP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26"/>
          <w:szCs w:val="26"/>
          <w:u w:val="none"/>
          <w:lang w:val="en-GB"/>
        </w:rPr>
        <w:t>What happens?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shows all downloaded images.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Example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IMAGE ID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nginx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ubuntu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mysql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Nothing is running yet.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You only have installers.</w:t>
      </w:r>
    </w:p>
    <w:p/>
    <w:p>
      <w:pPr>
        <w:pStyle w:val="1"/>
        <w:spacing w:before="480" w:beforeAutospacing="0" w:after="120" w:afterAutospacing="0"/>
      </w:pP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46"/>
          <w:szCs w:val="46"/>
          <w:u w:val="none"/>
          <w:lang w:val="en-GB"/>
        </w:rPr>
        <w:t>Step 5: Run Nginx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run nginx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This is one of the most important Docker commands.</w:t>
      </w:r>
    </w:p>
    <w:p>
      <w:pPr>
        <w:spacing w:before="240" w:beforeAutospacing="0" w:after="240" w:afterAutospacing="0"/>
      </w:pPr>
    </w:p>
    <w:p>
      <w:pPr>
        <w:pStyle w:val="3"/>
        <w:spacing w:before="280" w:beforeAutospacing="0" w:after="80" w:afterAutospacing="0"/>
      </w:pP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26"/>
          <w:szCs w:val="26"/>
          <w:u w:val="none"/>
          <w:lang w:val="en-GB"/>
        </w:rPr>
        <w:t>What happens internally?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performs several actions:</w:t>
      </w:r>
    </w:p>
    <w:p>
      <w:pPr>
        <w:pStyle w:val="3"/>
        <w:spacing w:before="280" w:beforeAutospacing="0" w:after="80" w:afterAutospacing="0"/>
      </w:pP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26"/>
          <w:szCs w:val="26"/>
          <w:u w:val="none"/>
          <w:lang w:val="en-GB"/>
        </w:rPr>
        <w:t>Step A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Checks whether the image exists.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Is nginx image available?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YES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If not: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automatically performs: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pull nginx</w:t>
      </w:r>
    </w:p>
    <w:p/>
    <w:p>
      <w:pPr>
        <w:pStyle w:val="3"/>
        <w:spacing w:before="280" w:beforeAutospacing="0" w:after="80" w:afterAutospacing="0"/>
      </w:pP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26"/>
          <w:szCs w:val="26"/>
          <w:u w:val="none"/>
          <w:lang w:val="en-GB"/>
        </w:rPr>
        <w:t>Step B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Creates a </w:t>
      </w: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new container</w:t>
      </w: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 from the image.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Image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↓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New Container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The image remains unchanged.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Containers are copies of the image.</w:t>
      </w:r>
    </w:p>
    <w:p>
      <w:pPr>
        <w:pStyle w:val="3"/>
        <w:spacing w:before="280" w:beforeAutospacing="0" w:after="80" w:afterAutospacing="0"/>
      </w:pP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26"/>
          <w:szCs w:val="26"/>
          <w:u w:val="none"/>
          <w:lang w:val="en-GB"/>
        </w:rPr>
        <w:t>Step C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Starts the Nginx server.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Container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↓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Nginx Starts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Now Nginx is running inside the container.</w:t>
      </w:r>
    </w:p>
    <w:p/>
    <w:p>
      <w:pPr>
        <w:pStyle w:val="3"/>
        <w:spacing w:before="280" w:beforeAutospacing="0" w:after="80" w:afterAutospacing="0"/>
      </w:pP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26"/>
          <w:szCs w:val="26"/>
          <w:u w:val="none"/>
          <w:lang w:val="en-GB"/>
        </w:rPr>
        <w:t>Step D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Your terminal becomes attached to the running container.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Terminal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↓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Container Output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Stopping the program using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Ctrl + C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stops the container.</w:t>
      </w:r>
    </w:p>
    <w:p/>
    <w:p>
      <w:pPr>
        <w:pStyle w:val="1"/>
        <w:spacing w:before="480" w:beforeAutospacing="0" w:after="120" w:afterAutospacing="0"/>
      </w:pP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46"/>
          <w:szCs w:val="46"/>
          <w:u w:val="none"/>
          <w:lang w:val="en-GB"/>
        </w:rPr>
        <w:t>Step 6: Detached Mode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run -d nginx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What changed?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-d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means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Detached Mode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Instead of connecting your terminal to the container: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Terminal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↓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Gets Prompt Back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The container continues running in the background.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returns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9f3ab2c89c8d...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This is the </w:t>
      </w: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Container ID</w:t>
      </w: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.</w:t>
      </w:r>
    </w:p>
    <w:p/>
    <w:p>
      <w:pPr>
        <w:pStyle w:val="1"/>
        <w:spacing w:before="480" w:beforeAutospacing="0" w:after="120" w:afterAutospacing="0"/>
      </w:pP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46"/>
          <w:szCs w:val="46"/>
          <w:u w:val="none"/>
          <w:lang w:val="en-GB"/>
        </w:rPr>
        <w:t>Step 7: Name the Container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run -d --name mynginx nginx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Without a name: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generates random names.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Example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adoring_pike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crazy_turing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happy_einstein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Using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--name mynginx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makes management easier.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Instead of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stop 98ab123...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you simply type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stop mynginx</w:t>
      </w:r>
    </w:p>
    <w:p/>
    <w:p/>
    <w:p>
      <w:pPr>
        <w:pStyle w:val="1"/>
        <w:spacing w:before="480" w:beforeAutospacing="0" w:after="120" w:afterAutospacing="0"/>
      </w:pP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46"/>
          <w:szCs w:val="46"/>
          <w:u w:val="none"/>
          <w:lang w:val="en-GB"/>
        </w:rPr>
        <w:t>Step 8: Publish a Port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run -d --name webserver -p 8080:80 nginx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This is the most important networking concept.</w:t>
      </w:r>
    </w:p>
    <w:p>
      <w:pPr>
        <w:pStyle w:val="3"/>
        <w:spacing w:before="280" w:beforeAutospacing="0" w:after="80" w:afterAutospacing="0"/>
      </w:pP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26"/>
          <w:szCs w:val="26"/>
          <w:u w:val="none"/>
          <w:lang w:val="en-GB"/>
        </w:rPr>
        <w:t>Inside the container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Nginx always listens on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Port 80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Container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Nginx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↓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80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But your computer cannot automatically access that internal port.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So Docker creates a mapping.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Computer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8080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↓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Container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80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Meaning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localhost:8080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↓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Container Port 80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Opening</w:t>
      </w:r>
    </w:p>
    <w:p>
      <w:pPr>
        <w:spacing w:before="0" w:beforeAutospacing="0" w:after="0" w:afterAutospacing="0"/>
      </w:pPr>
      <w:r>
        <w:rPr>
          <w:rStyle w:val="15"/>
          <w:b w:val="0"/>
          <w:bCs w:val="0"/>
          <w:i w:val="0"/>
          <w:iCs w:val="0"/>
          <w:strike w:val="0"/>
          <w:dstrike w:val="0"/>
          <w:lang w:val="en-GB"/>
        </w:rPr>
        <w:fldChar w:fldCharType="begin"/>
      </w:r>
      <w:r>
        <w:instrText>HYPERLINK "http://localhost:8080"</w:instrText>
      </w:r>
      <w:r>
        <w:rPr>
          <w:rStyle w:val="15"/>
          <w:b w:val="0"/>
          <w:bCs w:val="0"/>
          <w:i w:val="0"/>
          <w:iCs w:val="0"/>
          <w:strike w:val="0"/>
          <w:dstrike w:val="0"/>
          <w:lang w:val="en-GB"/>
        </w:rPr>
        <w:fldChar w:fldCharType="separate"/>
      </w:r>
      <w:r>
        <w:rPr>
          <w:rStyle w:val="15"/>
          <w:b w:val="0"/>
          <w:bCs w:val="0"/>
          <w:i w:val="0"/>
          <w:iCs w:val="0"/>
          <w:strike w:val="0"/>
          <w:dstrike w:val="0"/>
          <w:lang w:val="en-GB"/>
        </w:rPr>
        <w:t>http://localhost:8080</w:t>
      </w:r>
      <w:r>
        <w:rPr>
          <w:rStyle w:val="15"/>
          <w:b w:val="0"/>
          <w:bCs w:val="0"/>
          <w:i w:val="0"/>
          <w:iCs w:val="0"/>
          <w:strike w:val="0"/>
          <w:dstrike w:val="0"/>
          <w:lang w:val="en-GB"/>
        </w:rPr>
        <w:fldChar w:fldCharType="end"/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actually forwards the request to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Container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↓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Nginx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↓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Port 80</w:t>
      </w:r>
    </w:p>
    <w:p>
      <w:pPr>
        <w:pStyle w:val="1"/>
        <w:spacing w:before="480" w:beforeAutospacing="0" w:after="120" w:afterAutospacing="0"/>
      </w:pP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46"/>
          <w:szCs w:val="46"/>
          <w:u w:val="none"/>
          <w:lang w:val="en-GB"/>
        </w:rPr>
        <w:t>Step 9: List Running Containers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ps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Shows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Container ID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Image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Status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Ports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Name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Example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mynginx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Up 5 minutes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0.0.0.0:8080-&gt;80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Meaning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Host Port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8080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↓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Container Port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80</w:t>
      </w:r>
    </w:p>
    <w:p/>
    <w:p>
      <w:pPr>
        <w:pStyle w:val="1"/>
        <w:spacing w:before="480" w:beforeAutospacing="0" w:after="120" w:afterAutospacing="0"/>
      </w:pP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46"/>
          <w:szCs w:val="46"/>
          <w:u w:val="none"/>
          <w:lang w:val="en-GB"/>
        </w:rPr>
        <w:t>Step 10: Stop Container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stop mynginx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sends a signal to Nginx.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Please Stop Gracefully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Nginx saves its state and exits cleanly.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Container Status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Running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↓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Exited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Notice: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The </w:t>
      </w: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container is not deleted</w:t>
      </w: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.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It is only stopped.</w:t>
      </w:r>
    </w:p>
    <w:p/>
    <w:p>
      <w:pPr>
        <w:pStyle w:val="1"/>
        <w:spacing w:before="480" w:beforeAutospacing="0" w:after="120" w:afterAutospacing="0"/>
      </w:pP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46"/>
          <w:szCs w:val="46"/>
          <w:u w:val="none"/>
          <w:lang w:val="en-GB"/>
        </w:rPr>
        <w:t>Step 11: Start Container Again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start mynginx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Docker does </w:t>
      </w: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not create a new container</w:t>
      </w: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.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It simply starts the </w:t>
      </w: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existing</w:t>
      </w: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 one.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Stopped Container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↓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Running Container</w:t>
      </w:r>
    </w:p>
    <w:p>
      <w:pPr>
        <w:pStyle w:val="1"/>
        <w:spacing w:before="480" w:beforeAutospacing="0" w:after="120" w:afterAutospacing="0"/>
      </w:pP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46"/>
          <w:szCs w:val="46"/>
          <w:u w:val="none"/>
          <w:lang w:val="en-GB"/>
        </w:rPr>
        <w:t>Step 12: Restart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restart mynginx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Equivalent to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stop mynginx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start mynginx</w:t>
      </w:r>
    </w:p>
    <w:p/>
    <w:p>
      <w:pPr>
        <w:pStyle w:val="1"/>
        <w:spacing w:before="480" w:beforeAutospacing="0" w:after="120" w:afterAutospacing="0"/>
      </w:pP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46"/>
          <w:szCs w:val="46"/>
          <w:u w:val="none"/>
          <w:lang w:val="en-GB"/>
        </w:rPr>
        <w:t>Step 13: View Logs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logs mynginx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Every application writes messages.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Example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Nginx Started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Request Received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Response Sent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stores these logs.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Useful for debugging.</w:t>
      </w:r>
    </w:p>
    <w:p/>
    <w:p>
      <w:pPr>
        <w:pStyle w:val="1"/>
        <w:spacing w:before="480" w:beforeAutospacing="0" w:after="120" w:afterAutospacing="0"/>
      </w:pP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46"/>
          <w:szCs w:val="46"/>
          <w:u w:val="none"/>
          <w:lang w:val="en-GB"/>
        </w:rPr>
        <w:t>Step 14: Enter the Container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exec -it mynginx bash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This command opens a shell </w:t>
      </w: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inside the running container</w:t>
      </w: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.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Your Computer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↓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↓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Container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↓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Linux Bash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Now commands like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pwd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ls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cd /usr/share/nginx/html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are executed </w:t>
      </w: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inside the container</w:t>
      </w: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, not on your Windows machine.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This is very useful for troubleshooting or inspecting files.</w:t>
      </w:r>
    </w:p>
    <w:p/>
    <w:p>
      <w:pPr>
        <w:pStyle w:val="1"/>
        <w:spacing w:before="480" w:beforeAutospacing="0" w:after="120" w:afterAutospacing="0"/>
      </w:pP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46"/>
          <w:szCs w:val="46"/>
          <w:u w:val="none"/>
          <w:lang w:val="en-GB"/>
        </w:rPr>
        <w:t>Step 15: Remove the Container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rm mynginx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Docker deletes the </w:t>
      </w: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container only</w:t>
      </w: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.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Container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❌ Deleted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The image is still available.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You can create a new container anytime using: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run nginx</w:t>
      </w:r>
    </w:p>
    <w:p>
      <w:pPr>
        <w:pStyle w:val="1"/>
        <w:spacing w:before="480" w:beforeAutospacing="0" w:after="120" w:afterAutospacing="0"/>
      </w:pP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46"/>
          <w:szCs w:val="46"/>
          <w:u w:val="none"/>
          <w:lang w:val="en-GB"/>
        </w:rPr>
        <w:t>Step 16: Remove the Image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docker rmi nginx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Now Docker removes the </w:t>
      </w:r>
      <w:r>
        <w:rPr>
          <w:rFonts w:ascii="Arial" w:eastAsia="Arial" w:cs="Arial" w:hAnsi="Arial"/>
          <w:b/>
          <w:bCs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downloaded image</w:t>
      </w: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 xml:space="preserve"> from your local system.</w:t>
      </w:r>
    </w:p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Image</w:t>
      </w:r>
    </w:p>
    <w:p/>
    <w:p>
      <w:pPr>
        <w:spacing w:before="0" w:beforeAutospacing="0" w:after="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❌ Deleted</w:t>
      </w:r>
    </w:p>
    <w:p>
      <w:pPr>
        <w:spacing w:before="240" w:beforeAutospacing="0" w:after="240" w:afterAutospacing="0"/>
      </w:pPr>
      <w:r>
        <w:rPr>
          <w:rFonts w:ascii="Arial" w:eastAsia="Arial" w:cs="Arial" w:hAnsi="Arial"/>
          <w:b w:val="0"/>
          <w:bCs w:val="0"/>
          <w:i w:val="0"/>
          <w:iCs w:val="0"/>
          <w:strike w:val="0"/>
          <w:dstrike w:val="0"/>
          <w:color w:val="000000"/>
          <w:sz w:val="22"/>
          <w:szCs w:val="22"/>
          <w:u w:val="none"/>
          <w:lang w:val="en-GB"/>
        </w:rPr>
        <w:t>If any container still depends on that image, Docker will refuse to remove it until those containers are deleted.</w:t>
      </w:r>
    </w:p>
    <w:p/>
    <w:p/>
    <w:sectPr>
      <w:pgSz w:w="11906" w:h="16838"/>
      <w:pgMar w:top="1440" w:right="1440" w:bottom="1440" w:left="144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Droid Sans" w:eastAsia="宋体" w:cs="Droid Sans" w:hAnsi="Droid Sans"/>
      <w:sz w:val="24"/>
      <w:szCs w:val="24"/>
      <w:lang w:val="en-GB" w:eastAsia="ja-JP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宋体" w:cs="Droid Sans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宋体" w:cs="Droid Sans"/>
      <w:color w:val="0F4761"/>
      <w:sz w:val="28"/>
      <w:szCs w:val="28"/>
    </w:rPr>
  </w:style>
  <w:style w:type="character" w:default="1" w:styleId="10">
    <w:name w:val="Default Paragraph Font"/>
  </w:style>
  <w:style w:type="character" w:styleId="15">
    <w:name w:val="Hyperlink"/>
    <w:basedOn w:val="10"/>
    <w:rPr>
      <w:color w:val="46788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13</Pages>
  <Words>791</Words>
  <Characters>4163</Characters>
  <Lines>326</Lines>
  <Paragraphs>246</Paragraphs>
  <CharactersWithSpaces>4823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SHWETA UBALE MCA2504150</dc:creator>
  <cp:lastModifiedBy>vivo user</cp:lastModifiedBy>
  <cp:revision>2</cp:revision>
  <dcterms:created xsi:type="dcterms:W3CDTF">2026-07-22T06:26:42Z</dcterms:created>
  <dcterms:modified xsi:type="dcterms:W3CDTF">2026-07-23T07:40:28Z</dcterms:modified>
</cp:coreProperties>
</file>